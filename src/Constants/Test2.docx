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9A371F" w:rsidRPr="004B4147" w14:paraId="5E9836C6" w14:textId="77777777" w:rsidTr="00CF5F68">
        <w:trPr>
          <w:trHeight w:val="224"/>
        </w:trPr>
        <w:tc>
          <w:tcPr>
            <w:tcW w:w="5000" w:type="pct"/>
            <w:tcBorders>
              <w:bottom w:val="single" w:sz="4" w:space="0" w:color="FFFFFF" w:themeColor="background1"/>
            </w:tcBorders>
          </w:tcPr>
          <w:p w14:paraId="080FBB7C" w14:textId="0A649389" w:rsidR="009A371F" w:rsidRPr="004B4147" w:rsidRDefault="009A371F" w:rsidP="005B52A2">
            <w:pPr>
              <w:pStyle w:val="Title"/>
              <w:spacing w:before="0"/>
            </w:pPr>
            <w:r>
              <w:t>Jesse White</w:t>
            </w:r>
          </w:p>
        </w:tc>
      </w:tr>
      <w:tr w:rsidR="009A371F" w:rsidRPr="004B4147" w14:paraId="39C14ECA" w14:textId="77777777" w:rsidTr="00CF5F68">
        <w:trPr>
          <w:trHeight w:val="285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6DDFB21F" w14:textId="792D4F3A" w:rsidR="009A371F" w:rsidRPr="00D94F20" w:rsidRDefault="009A371F" w:rsidP="002A14DC">
            <w:pPr>
              <w:pStyle w:val="Jobtitle"/>
              <w:rPr>
                <w:spacing w:val="0"/>
              </w:rPr>
            </w:pPr>
            <w:r w:rsidRPr="00D94F20">
              <w:rPr>
                <w:spacing w:val="0"/>
              </w:rPr>
              <w:t>503-523-7527</w:t>
            </w:r>
            <w:r w:rsidR="00AE2CA0">
              <w:rPr>
                <w:spacing w:val="0"/>
              </w:rPr>
              <w:t xml:space="preserve"> | </w:t>
            </w:r>
            <w:r w:rsidRPr="00D94F20">
              <w:rPr>
                <w:spacing w:val="0"/>
              </w:rPr>
              <w:t>jesse.white6@gmail.com | LinkedI</w:t>
            </w:r>
            <w:r>
              <w:rPr>
                <w:spacing w:val="0"/>
              </w:rPr>
              <w:t>n</w:t>
            </w:r>
            <w:r w:rsidRPr="00D94F20">
              <w:rPr>
                <w:spacing w:val="0"/>
              </w:rPr>
              <w:t xml:space="preserve"> </w:t>
            </w:r>
            <w:hyperlink r:id="rId11" w:history="1">
              <w:r w:rsidRPr="00D94F20">
                <w:rPr>
                  <w:rStyle w:val="Hyperlink"/>
                  <w:spacing w:val="0"/>
                </w:rPr>
                <w:t>jesse-d-white</w:t>
              </w:r>
            </w:hyperlink>
            <w:r w:rsidR="00770519" w:rsidRPr="00770519">
              <w:rPr>
                <w:rStyle w:val="Hyperlink"/>
                <w:color w:val="FFFFFF" w:themeColor="background1"/>
                <w:spacing w:val="0"/>
                <w:u w:val="none"/>
              </w:rPr>
              <w:t xml:space="preserve"> |</w:t>
            </w:r>
            <w:r w:rsidR="00770519">
              <w:rPr>
                <w:rStyle w:val="Hyperlink"/>
                <w:color w:val="FFFFFF" w:themeColor="background1"/>
                <w:spacing w:val="0"/>
                <w:u w:val="none"/>
              </w:rPr>
              <w:t xml:space="preserve"> </w:t>
            </w:r>
            <w:r w:rsidRPr="00D94F20">
              <w:rPr>
                <w:spacing w:val="0"/>
              </w:rPr>
              <w:t xml:space="preserve">GitHub </w:t>
            </w:r>
            <w:hyperlink r:id="rId12" w:history="1">
              <w:r w:rsidRPr="00D94F20">
                <w:rPr>
                  <w:rStyle w:val="Hyperlink"/>
                  <w:spacing w:val="0"/>
                </w:rPr>
                <w:t>JesseDWhite</w:t>
              </w:r>
            </w:hyperlink>
          </w:p>
        </w:tc>
      </w:tr>
    </w:tbl>
    <w:p w14:paraId="440E2277" w14:textId="3783008B" w:rsidR="00D94F20" w:rsidRPr="00007C03" w:rsidRDefault="00D94F20" w:rsidP="007A10FB">
      <w:pPr>
        <w:spacing w:before="480"/>
        <w:rPr>
          <w:b/>
          <w:bCs/>
          <w:color w:val="FF0000"/>
          <w:sz w:val="22"/>
          <w:szCs w:val="22"/>
        </w:rPr>
      </w:pPr>
      <w:r w:rsidRPr="00D94F20">
        <w:rPr>
          <w:sz w:val="22"/>
          <w:szCs w:val="22"/>
        </w:rPr>
        <w:t>Hiring Team</w:t>
      </w:r>
      <w:r w:rsidR="00531E87">
        <w:rPr>
          <w:sz w:val="22"/>
          <w:szCs w:val="22"/>
        </w:rPr>
        <w:t xml:space="preserve">, </w:t>
      </w:r>
      <w:r w:rsidR="00007C03" w:rsidRPr="00007C03">
        <w:rPr>
          <w:b/>
          <w:bCs/>
          <w:color w:val="FF0000"/>
          <w:sz w:val="22"/>
          <w:szCs w:val="22"/>
        </w:rPr>
        <w:t>[COMPANY NAME]</w:t>
      </w:r>
    </w:p>
    <w:p w14:paraId="6D4D02D9" w14:textId="20CE1BA5" w:rsidR="00D94F20" w:rsidRPr="00D94F20" w:rsidRDefault="00D94F20" w:rsidP="00D94F20">
      <w:pPr>
        <w:rPr>
          <w:sz w:val="22"/>
          <w:szCs w:val="22"/>
        </w:rPr>
      </w:pPr>
      <w:r w:rsidRPr="00D94F20">
        <w:rPr>
          <w:sz w:val="22"/>
          <w:szCs w:val="22"/>
        </w:rPr>
        <w:t xml:space="preserve">To </w:t>
      </w:r>
      <w:r w:rsidR="00007C03" w:rsidRPr="00007C03">
        <w:rPr>
          <w:b/>
          <w:bCs/>
          <w:color w:val="FF0000"/>
          <w:sz w:val="22"/>
          <w:szCs w:val="22"/>
        </w:rPr>
        <w:t>[POSTER NAME]</w:t>
      </w:r>
      <w:r w:rsidRPr="00D94F20">
        <w:rPr>
          <w:sz w:val="22"/>
          <w:szCs w:val="22"/>
        </w:rPr>
        <w:t>:</w:t>
      </w:r>
    </w:p>
    <w:p w14:paraId="3E7333F2" w14:textId="2875203C" w:rsidR="00D94F20" w:rsidRPr="00D94F20" w:rsidRDefault="00D94F20" w:rsidP="00D94F20">
      <w:pPr>
        <w:rPr>
          <w:sz w:val="22"/>
          <w:szCs w:val="22"/>
        </w:rPr>
      </w:pPr>
      <w:r w:rsidRPr="00D94F20">
        <w:rPr>
          <w:sz w:val="22"/>
          <w:szCs w:val="22"/>
        </w:rPr>
        <w:t xml:space="preserve">I am </w:t>
      </w:r>
      <w:r w:rsidR="00177EDE">
        <w:rPr>
          <w:sz w:val="22"/>
          <w:szCs w:val="22"/>
        </w:rPr>
        <w:t xml:space="preserve">excited to be applying for the </w:t>
      </w:r>
      <w:r w:rsidR="00007C03" w:rsidRPr="00007C03">
        <w:rPr>
          <w:b/>
          <w:bCs/>
          <w:color w:val="FF0000"/>
          <w:sz w:val="22"/>
          <w:szCs w:val="22"/>
        </w:rPr>
        <w:t>[POSITION]</w:t>
      </w:r>
      <w:r w:rsidR="00177EDE">
        <w:rPr>
          <w:sz w:val="22"/>
          <w:szCs w:val="22"/>
        </w:rPr>
        <w:t xml:space="preserve"> position</w:t>
      </w:r>
      <w:r w:rsidR="0069017E">
        <w:rPr>
          <w:sz w:val="22"/>
          <w:szCs w:val="22"/>
        </w:rPr>
        <w:t xml:space="preserve"> at </w:t>
      </w:r>
      <w:r w:rsidR="000E15FA" w:rsidRPr="00007C03">
        <w:rPr>
          <w:b/>
          <w:bCs/>
          <w:color w:val="FF0000"/>
          <w:sz w:val="22"/>
          <w:szCs w:val="22"/>
        </w:rPr>
        <w:t>[COMPANY NAME]</w:t>
      </w:r>
      <w:r w:rsidR="00811C92">
        <w:rPr>
          <w:sz w:val="22"/>
          <w:szCs w:val="22"/>
        </w:rPr>
        <w:t xml:space="preserve">. </w:t>
      </w:r>
      <w:r w:rsidR="00515266">
        <w:rPr>
          <w:sz w:val="22"/>
          <w:szCs w:val="22"/>
        </w:rPr>
        <w:t xml:space="preserve">I discovered a love for </w:t>
      </w:r>
      <w:r w:rsidR="00CF6F45">
        <w:rPr>
          <w:sz w:val="22"/>
          <w:szCs w:val="22"/>
        </w:rPr>
        <w:t>programming while making application</w:t>
      </w:r>
      <w:r w:rsidR="00195285">
        <w:rPr>
          <w:sz w:val="22"/>
          <w:szCs w:val="22"/>
        </w:rPr>
        <w:t>s</w:t>
      </w:r>
      <w:r w:rsidR="00CF6F45">
        <w:rPr>
          <w:sz w:val="22"/>
          <w:szCs w:val="22"/>
        </w:rPr>
        <w:t xml:space="preserve"> </w:t>
      </w:r>
      <w:r w:rsidR="00047D1E">
        <w:rPr>
          <w:sz w:val="22"/>
          <w:szCs w:val="22"/>
        </w:rPr>
        <w:t>that track</w:t>
      </w:r>
      <w:r w:rsidR="00CB7AD5">
        <w:rPr>
          <w:sz w:val="22"/>
          <w:szCs w:val="22"/>
        </w:rPr>
        <w:t xml:space="preserve"> over one </w:t>
      </w:r>
      <w:r w:rsidR="00FA324B">
        <w:rPr>
          <w:sz w:val="22"/>
          <w:szCs w:val="22"/>
        </w:rPr>
        <w:t>hundred</w:t>
      </w:r>
      <w:r w:rsidR="00CB7AD5">
        <w:rPr>
          <w:sz w:val="22"/>
          <w:szCs w:val="22"/>
        </w:rPr>
        <w:t xml:space="preserve"> </w:t>
      </w:r>
      <w:r w:rsidR="00FA324B">
        <w:rPr>
          <w:sz w:val="22"/>
          <w:szCs w:val="22"/>
        </w:rPr>
        <w:t xml:space="preserve">nasty bathrooms throughout the City of Portland. </w:t>
      </w:r>
      <w:r w:rsidRPr="00D94F20">
        <w:rPr>
          <w:sz w:val="22"/>
          <w:szCs w:val="22"/>
        </w:rPr>
        <w:t xml:space="preserve">I have an extensive work history of problem-solving, team-based operations, and technical development as well as inner-government relations. Being a team member of an organization that I can identify with and </w:t>
      </w:r>
      <w:r w:rsidR="00036A51">
        <w:rPr>
          <w:sz w:val="22"/>
          <w:szCs w:val="22"/>
        </w:rPr>
        <w:t>that</w:t>
      </w:r>
      <w:r w:rsidRPr="00D94F20">
        <w:rPr>
          <w:sz w:val="22"/>
          <w:szCs w:val="22"/>
        </w:rPr>
        <w:t xml:space="preserve"> offer</w:t>
      </w:r>
      <w:r w:rsidR="003D387F">
        <w:rPr>
          <w:sz w:val="22"/>
          <w:szCs w:val="22"/>
        </w:rPr>
        <w:t>s</w:t>
      </w:r>
      <w:r w:rsidRPr="00D94F20">
        <w:rPr>
          <w:sz w:val="22"/>
          <w:szCs w:val="22"/>
        </w:rPr>
        <w:t xml:space="preserve"> mentorship</w:t>
      </w:r>
      <w:r w:rsidR="00691CE1">
        <w:rPr>
          <w:sz w:val="22"/>
          <w:szCs w:val="22"/>
        </w:rPr>
        <w:t xml:space="preserve"> is important to me</w:t>
      </w:r>
      <w:r w:rsidR="00676174">
        <w:rPr>
          <w:sz w:val="22"/>
          <w:szCs w:val="22"/>
        </w:rPr>
        <w:t xml:space="preserve">, </w:t>
      </w:r>
      <w:r w:rsidR="003D387F">
        <w:rPr>
          <w:sz w:val="22"/>
          <w:szCs w:val="22"/>
        </w:rPr>
        <w:t>and I’d love to offer insight into why I would be</w:t>
      </w:r>
      <w:r w:rsidR="00456AB0">
        <w:rPr>
          <w:sz w:val="22"/>
          <w:szCs w:val="22"/>
        </w:rPr>
        <w:t xml:space="preserve"> a</w:t>
      </w:r>
      <w:r w:rsidR="003D387F">
        <w:rPr>
          <w:sz w:val="22"/>
          <w:szCs w:val="22"/>
        </w:rPr>
        <w:t xml:space="preserve"> great fit for this program.</w:t>
      </w:r>
    </w:p>
    <w:p w14:paraId="4484FBCE" w14:textId="5F1095A5" w:rsidR="00E5330B" w:rsidRDefault="00D94F20" w:rsidP="00D94F20">
      <w:pPr>
        <w:rPr>
          <w:sz w:val="22"/>
          <w:szCs w:val="22"/>
        </w:rPr>
      </w:pPr>
      <w:r w:rsidRPr="00D94F20">
        <w:rPr>
          <w:sz w:val="22"/>
          <w:szCs w:val="22"/>
        </w:rPr>
        <w:t xml:space="preserve">I graduated from a 27-week program with Epicodus with an emphasis in C# and .NET </w:t>
      </w:r>
      <w:r w:rsidR="00303BA9">
        <w:rPr>
          <w:sz w:val="22"/>
          <w:szCs w:val="22"/>
        </w:rPr>
        <w:t>f</w:t>
      </w:r>
      <w:r w:rsidRPr="00D94F20">
        <w:rPr>
          <w:sz w:val="22"/>
          <w:szCs w:val="22"/>
        </w:rPr>
        <w:t>ramework</w:t>
      </w:r>
      <w:r w:rsidR="00D25E55">
        <w:rPr>
          <w:sz w:val="22"/>
          <w:szCs w:val="22"/>
        </w:rPr>
        <w:t>,</w:t>
      </w:r>
      <w:r w:rsidRPr="00D94F20">
        <w:rPr>
          <w:sz w:val="22"/>
          <w:szCs w:val="22"/>
        </w:rPr>
        <w:t xml:space="preserve"> as well as the standard HTML</w:t>
      </w:r>
      <w:r w:rsidR="004F2041">
        <w:rPr>
          <w:sz w:val="22"/>
          <w:szCs w:val="22"/>
        </w:rPr>
        <w:t xml:space="preserve">, JavaScript, </w:t>
      </w:r>
      <w:r w:rsidRPr="00D94F20">
        <w:rPr>
          <w:sz w:val="22"/>
          <w:szCs w:val="22"/>
        </w:rPr>
        <w:t>and CS</w:t>
      </w:r>
      <w:r w:rsidR="004F2041">
        <w:rPr>
          <w:sz w:val="22"/>
          <w:szCs w:val="22"/>
        </w:rPr>
        <w:t>S</w:t>
      </w:r>
      <w:r w:rsidRPr="00D94F20">
        <w:rPr>
          <w:sz w:val="22"/>
          <w:szCs w:val="22"/>
        </w:rPr>
        <w:t>. The program taught me the benefits of programming and the best practices for the spac</w:t>
      </w:r>
      <w:r w:rsidR="00261DCA">
        <w:rPr>
          <w:sz w:val="22"/>
          <w:szCs w:val="22"/>
        </w:rPr>
        <w:t>e</w:t>
      </w:r>
      <w:r w:rsidRPr="00D94F20">
        <w:rPr>
          <w:sz w:val="22"/>
          <w:szCs w:val="22"/>
        </w:rPr>
        <w:t>.</w:t>
      </w:r>
      <w:r w:rsidR="004A6344">
        <w:rPr>
          <w:sz w:val="22"/>
          <w:szCs w:val="22"/>
        </w:rPr>
        <w:t xml:space="preserve"> It was very early on </w:t>
      </w:r>
      <w:r w:rsidR="00591495">
        <w:rPr>
          <w:sz w:val="22"/>
          <w:szCs w:val="22"/>
        </w:rPr>
        <w:t xml:space="preserve">that I discovered a passion for UI design. I enjoy the </w:t>
      </w:r>
      <w:r w:rsidR="00BB31B0">
        <w:rPr>
          <w:sz w:val="22"/>
          <w:szCs w:val="22"/>
        </w:rPr>
        <w:t>challenge of determining how to offer the richest experience</w:t>
      </w:r>
      <w:r w:rsidR="007A3950">
        <w:rPr>
          <w:sz w:val="22"/>
          <w:szCs w:val="22"/>
        </w:rPr>
        <w:t xml:space="preserve"> to the end user by the way of tested implementation</w:t>
      </w:r>
      <w:r w:rsidR="003273E7">
        <w:rPr>
          <w:sz w:val="22"/>
          <w:szCs w:val="22"/>
        </w:rPr>
        <w:t xml:space="preserve"> through test driven development practices</w:t>
      </w:r>
      <w:r w:rsidR="007A3950">
        <w:rPr>
          <w:sz w:val="22"/>
          <w:szCs w:val="22"/>
        </w:rPr>
        <w:t>.</w:t>
      </w:r>
      <w:r w:rsidR="00E5330B">
        <w:rPr>
          <w:sz w:val="22"/>
          <w:szCs w:val="22"/>
        </w:rPr>
        <w:t xml:space="preserve"> It </w:t>
      </w:r>
      <w:r w:rsidR="00D02953">
        <w:rPr>
          <w:sz w:val="22"/>
          <w:szCs w:val="22"/>
        </w:rPr>
        <w:t>has been my time at VALIDATE</w:t>
      </w:r>
      <w:r w:rsidR="00EF5D3B">
        <w:rPr>
          <w:sz w:val="22"/>
          <w:szCs w:val="22"/>
        </w:rPr>
        <w:t xml:space="preserve"> </w:t>
      </w:r>
      <w:r w:rsidR="00367709">
        <w:rPr>
          <w:sz w:val="22"/>
          <w:szCs w:val="22"/>
        </w:rPr>
        <w:t xml:space="preserve">while utilizing the React framework </w:t>
      </w:r>
      <w:r w:rsidR="00EF5D3B">
        <w:rPr>
          <w:sz w:val="22"/>
          <w:szCs w:val="22"/>
        </w:rPr>
        <w:t>that really forced me to take on the role of the end user to design</w:t>
      </w:r>
      <w:r w:rsidR="00F97CE0">
        <w:rPr>
          <w:sz w:val="22"/>
          <w:szCs w:val="22"/>
        </w:rPr>
        <w:t xml:space="preserve"> and </w:t>
      </w:r>
      <w:r w:rsidR="00EF5D3B">
        <w:rPr>
          <w:sz w:val="22"/>
          <w:szCs w:val="22"/>
        </w:rPr>
        <w:t>implement changes on an interface to offer the highest quality experience.</w:t>
      </w:r>
    </w:p>
    <w:p w14:paraId="649CA128" w14:textId="687CDB7E" w:rsidR="00D94F20" w:rsidRPr="00D94F20" w:rsidRDefault="003431A4" w:rsidP="00D94F20">
      <w:pPr>
        <w:rPr>
          <w:sz w:val="22"/>
          <w:szCs w:val="22"/>
        </w:rPr>
      </w:pPr>
      <w:r>
        <w:rPr>
          <w:sz w:val="22"/>
          <w:szCs w:val="22"/>
        </w:rPr>
        <w:t xml:space="preserve">During </w:t>
      </w:r>
      <w:r w:rsidR="0056516F">
        <w:rPr>
          <w:sz w:val="22"/>
          <w:szCs w:val="22"/>
        </w:rPr>
        <w:t>Epicodus’s</w:t>
      </w:r>
      <w:r w:rsidR="00D94F20" w:rsidRPr="00D94F20">
        <w:rPr>
          <w:sz w:val="22"/>
          <w:szCs w:val="22"/>
        </w:rPr>
        <w:t xml:space="preserve"> pair-programming </w:t>
      </w:r>
      <w:r w:rsidR="0056516F">
        <w:rPr>
          <w:sz w:val="22"/>
          <w:szCs w:val="22"/>
        </w:rPr>
        <w:t>curriculum</w:t>
      </w:r>
      <w:r w:rsidR="008C1F4C">
        <w:rPr>
          <w:sz w:val="22"/>
          <w:szCs w:val="22"/>
        </w:rPr>
        <w:t xml:space="preserve">, I was able to work on several collaborative team projects, which gave me some insight into how much of the tech industry </w:t>
      </w:r>
      <w:r w:rsidR="003300AF">
        <w:rPr>
          <w:sz w:val="22"/>
          <w:szCs w:val="22"/>
        </w:rPr>
        <w:t xml:space="preserve">relies on whole-team operations. In fact, </w:t>
      </w:r>
      <w:r w:rsidR="00D94F20" w:rsidRPr="00D94F20">
        <w:rPr>
          <w:sz w:val="22"/>
          <w:szCs w:val="22"/>
        </w:rPr>
        <w:t xml:space="preserve"> I collaborated on a project with four other team members to provide a web-based application that gives </w:t>
      </w:r>
      <w:r w:rsidR="002A66DF">
        <w:rPr>
          <w:sz w:val="22"/>
          <w:szCs w:val="22"/>
        </w:rPr>
        <w:t>the end user</w:t>
      </w:r>
      <w:r w:rsidR="00D94F20" w:rsidRPr="00D94F20">
        <w:rPr>
          <w:sz w:val="22"/>
          <w:szCs w:val="22"/>
        </w:rPr>
        <w:t xml:space="preserve"> real-time information on</w:t>
      </w:r>
      <w:r w:rsidR="005F401D">
        <w:rPr>
          <w:sz w:val="22"/>
          <w:szCs w:val="22"/>
        </w:rPr>
        <w:t xml:space="preserve"> our</w:t>
      </w:r>
      <w:r w:rsidR="00D94F20" w:rsidRPr="00D94F20">
        <w:rPr>
          <w:sz w:val="22"/>
          <w:szCs w:val="22"/>
        </w:rPr>
        <w:t xml:space="preserve"> National Parks. </w:t>
      </w:r>
      <w:r w:rsidR="00844A9F">
        <w:rPr>
          <w:sz w:val="22"/>
          <w:szCs w:val="22"/>
        </w:rPr>
        <w:t>While my personal responsibility</w:t>
      </w:r>
      <w:r w:rsidR="00D94F20" w:rsidRPr="00D94F20">
        <w:rPr>
          <w:sz w:val="22"/>
          <w:szCs w:val="22"/>
        </w:rPr>
        <w:t xml:space="preserve"> was to chain a weather API query to the National Parks Service Database for local weather information per park</w:t>
      </w:r>
      <w:r w:rsidR="00A205FD">
        <w:rPr>
          <w:sz w:val="22"/>
          <w:szCs w:val="22"/>
        </w:rPr>
        <w:t>,</w:t>
      </w:r>
      <w:r w:rsidR="00D0239E">
        <w:rPr>
          <w:sz w:val="22"/>
          <w:szCs w:val="22"/>
        </w:rPr>
        <w:t xml:space="preserve"> </w:t>
      </w:r>
      <w:r w:rsidR="00D0239E" w:rsidRPr="00D0239E">
        <w:rPr>
          <w:sz w:val="22"/>
          <w:szCs w:val="22"/>
        </w:rPr>
        <w:t xml:space="preserve">I also maintained constant remote communication with the members of my team to </w:t>
      </w:r>
      <w:r w:rsidR="009C59F9">
        <w:rPr>
          <w:sz w:val="22"/>
          <w:szCs w:val="22"/>
        </w:rPr>
        <w:t>ensure</w:t>
      </w:r>
      <w:r w:rsidR="00D0239E" w:rsidRPr="00D0239E">
        <w:rPr>
          <w:sz w:val="22"/>
          <w:szCs w:val="22"/>
        </w:rPr>
        <w:t xml:space="preserve"> each piece of the application fit together for full functionality. </w:t>
      </w:r>
      <w:r w:rsidR="00D94F20" w:rsidRPr="00D94F20">
        <w:rPr>
          <w:sz w:val="22"/>
          <w:szCs w:val="22"/>
        </w:rPr>
        <w:t xml:space="preserve">The program utilized JavaScript as a front-end and NodeJS as a back-end to make API calls through Open Weather and </w:t>
      </w:r>
      <w:r w:rsidR="00B913A5">
        <w:rPr>
          <w:sz w:val="22"/>
          <w:szCs w:val="22"/>
        </w:rPr>
        <w:t>upon completion</w:t>
      </w:r>
      <w:r w:rsidR="00D94F20" w:rsidRPr="00D94F20">
        <w:rPr>
          <w:sz w:val="22"/>
          <w:szCs w:val="22"/>
        </w:rPr>
        <w:t xml:space="preserve"> was merged into the main branch of the project. This project </w:t>
      </w:r>
      <w:r w:rsidR="009F199C">
        <w:rPr>
          <w:sz w:val="22"/>
          <w:szCs w:val="22"/>
        </w:rPr>
        <w:t>bolstered</w:t>
      </w:r>
      <w:r w:rsidR="00D94F20" w:rsidRPr="00D94F20">
        <w:rPr>
          <w:sz w:val="22"/>
          <w:szCs w:val="22"/>
        </w:rPr>
        <w:t xml:space="preserve"> my ability to effectively communicate the minimum viable product to a team, test my implementation with consistent documentation, and </w:t>
      </w:r>
      <w:r w:rsidR="00AE2B95">
        <w:rPr>
          <w:sz w:val="22"/>
          <w:szCs w:val="22"/>
        </w:rPr>
        <w:t>navigate the GitHub workflow</w:t>
      </w:r>
      <w:r w:rsidR="008E40AB">
        <w:rPr>
          <w:sz w:val="22"/>
          <w:szCs w:val="22"/>
        </w:rPr>
        <w:t>.</w:t>
      </w:r>
    </w:p>
    <w:p w14:paraId="67DF57FE" w14:textId="2425307F" w:rsidR="00D94F20" w:rsidRPr="00D94F20" w:rsidRDefault="0093562F" w:rsidP="00D94F20">
      <w:pPr>
        <w:rPr>
          <w:sz w:val="22"/>
          <w:szCs w:val="22"/>
        </w:rPr>
      </w:pPr>
      <w:r>
        <w:rPr>
          <w:sz w:val="22"/>
          <w:szCs w:val="22"/>
        </w:rPr>
        <w:t>Prior to completing my education in</w:t>
      </w:r>
      <w:r w:rsidR="007F0FDC">
        <w:rPr>
          <w:sz w:val="22"/>
          <w:szCs w:val="22"/>
        </w:rPr>
        <w:t xml:space="preserve"> programming</w:t>
      </w:r>
      <w:r w:rsidR="00D94F20" w:rsidRPr="00D94F20">
        <w:rPr>
          <w:sz w:val="22"/>
          <w:szCs w:val="22"/>
        </w:rPr>
        <w:t xml:space="preserve">, I was a Director of Operations for a small business </w:t>
      </w:r>
      <w:r w:rsidR="00793B3B">
        <w:rPr>
          <w:sz w:val="22"/>
          <w:szCs w:val="22"/>
        </w:rPr>
        <w:t>in</w:t>
      </w:r>
      <w:r w:rsidR="00D94F20" w:rsidRPr="00D94F20">
        <w:rPr>
          <w:sz w:val="22"/>
          <w:szCs w:val="22"/>
        </w:rPr>
        <w:t xml:space="preserve"> downtown Portland. I held this position for </w:t>
      </w:r>
      <w:r w:rsidR="00C25300">
        <w:rPr>
          <w:sz w:val="22"/>
          <w:szCs w:val="22"/>
        </w:rPr>
        <w:t>nearly</w:t>
      </w:r>
      <w:r w:rsidR="00D94F20" w:rsidRPr="00D94F20">
        <w:rPr>
          <w:sz w:val="22"/>
          <w:szCs w:val="22"/>
        </w:rPr>
        <w:t xml:space="preserve"> </w:t>
      </w:r>
      <w:r w:rsidR="00C25300">
        <w:rPr>
          <w:sz w:val="22"/>
          <w:szCs w:val="22"/>
        </w:rPr>
        <w:t xml:space="preserve">five </w:t>
      </w:r>
      <w:r w:rsidR="00D94F20" w:rsidRPr="00D94F20">
        <w:rPr>
          <w:sz w:val="22"/>
          <w:szCs w:val="22"/>
        </w:rPr>
        <w:t xml:space="preserve">years and became a catalyst for the business's growth to the sustainable model it is today. While working there I created a database and tracking system for employee and customer information, current and outgoing job orders, daily timesheets for billable hours, and a cradle to grave tracking system for medical waste transport and disposal. </w:t>
      </w:r>
      <w:r w:rsidR="00C33011">
        <w:rPr>
          <w:sz w:val="22"/>
          <w:szCs w:val="22"/>
        </w:rPr>
        <w:t>I lead</w:t>
      </w:r>
      <w:r w:rsidR="00D94F20" w:rsidRPr="00D94F20">
        <w:rPr>
          <w:sz w:val="22"/>
          <w:szCs w:val="22"/>
        </w:rPr>
        <w:t xml:space="preserve"> a team of 50 members</w:t>
      </w:r>
      <w:r w:rsidR="008C7A42">
        <w:rPr>
          <w:sz w:val="22"/>
          <w:szCs w:val="22"/>
        </w:rPr>
        <w:t xml:space="preserve">, </w:t>
      </w:r>
      <w:r w:rsidR="008C7A42" w:rsidRPr="008C7A42">
        <w:rPr>
          <w:sz w:val="22"/>
          <w:szCs w:val="22"/>
        </w:rPr>
        <w:t xml:space="preserve">and I personally worked with and trained them daily. </w:t>
      </w:r>
      <w:r w:rsidR="00D94F20" w:rsidRPr="00D94F20">
        <w:rPr>
          <w:sz w:val="22"/>
          <w:szCs w:val="22"/>
        </w:rPr>
        <w:t xml:space="preserve">One of my biggest </w:t>
      </w:r>
      <w:r w:rsidR="00255F94">
        <w:rPr>
          <w:sz w:val="22"/>
          <w:szCs w:val="22"/>
        </w:rPr>
        <w:t>areas of growth</w:t>
      </w:r>
      <w:r w:rsidR="00D94F20" w:rsidRPr="00D94F20">
        <w:rPr>
          <w:sz w:val="22"/>
          <w:szCs w:val="22"/>
        </w:rPr>
        <w:t xml:space="preserve"> </w:t>
      </w:r>
      <w:r w:rsidR="00EB4C33">
        <w:rPr>
          <w:sz w:val="22"/>
          <w:szCs w:val="22"/>
        </w:rPr>
        <w:t xml:space="preserve">during my tenure was </w:t>
      </w:r>
      <w:r w:rsidR="00D94F20" w:rsidRPr="00D94F20">
        <w:rPr>
          <w:sz w:val="22"/>
          <w:szCs w:val="22"/>
        </w:rPr>
        <w:t xml:space="preserve">learning to meet people where they are to foster growth. </w:t>
      </w:r>
      <w:r w:rsidR="00B824FD">
        <w:rPr>
          <w:sz w:val="22"/>
          <w:szCs w:val="22"/>
        </w:rPr>
        <w:t xml:space="preserve">I worked with a highly vulnerable community </w:t>
      </w:r>
      <w:r w:rsidR="0075059D">
        <w:rPr>
          <w:sz w:val="22"/>
          <w:szCs w:val="22"/>
        </w:rPr>
        <w:t xml:space="preserve">and a staff that required coaching in respecting the delicacy of every interaction </w:t>
      </w:r>
      <w:r w:rsidR="00E63140">
        <w:rPr>
          <w:sz w:val="22"/>
          <w:szCs w:val="22"/>
        </w:rPr>
        <w:t xml:space="preserve">with local people. I infused the value of fostering strong </w:t>
      </w:r>
      <w:r w:rsidR="00773565">
        <w:rPr>
          <w:sz w:val="22"/>
          <w:szCs w:val="22"/>
        </w:rPr>
        <w:t xml:space="preserve">interpersonal skills into the </w:t>
      </w:r>
      <w:r w:rsidR="00B83BEC">
        <w:rPr>
          <w:sz w:val="22"/>
          <w:szCs w:val="22"/>
        </w:rPr>
        <w:t xml:space="preserve">company, which allowed us to </w:t>
      </w:r>
      <w:r w:rsidR="000C43E8">
        <w:rPr>
          <w:sz w:val="22"/>
          <w:szCs w:val="22"/>
        </w:rPr>
        <w:t>offer our staff the resources and education they needed to be successful in the field.</w:t>
      </w:r>
    </w:p>
    <w:p w14:paraId="76058A4B" w14:textId="181C8A32" w:rsidR="00AC3743" w:rsidRDefault="00AC3743" w:rsidP="00AC3743">
      <w:pPr>
        <w:rPr>
          <w:sz w:val="22"/>
          <w:szCs w:val="22"/>
        </w:rPr>
      </w:pPr>
      <w:r>
        <w:rPr>
          <w:sz w:val="22"/>
          <w:szCs w:val="22"/>
        </w:rPr>
        <w:t xml:space="preserve">Thank you for taking the time to review my resume and cover letter. I would love to have the chance to discuss this position further in an interview to find out more about some of the goals </w:t>
      </w:r>
      <w:r w:rsidR="000F0CA0" w:rsidRPr="00007C03">
        <w:rPr>
          <w:b/>
          <w:bCs/>
          <w:color w:val="FF0000"/>
          <w:sz w:val="22"/>
          <w:szCs w:val="22"/>
        </w:rPr>
        <w:t>[COMPANY NAME]</w:t>
      </w:r>
      <w:r w:rsidR="000F0CA0">
        <w:rPr>
          <w:b/>
          <w:bCs/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 xml:space="preserve">hopes to attain and how I can help. My background in operations and technical application development has allowed me to lead my previous teams to success, I hope I can bring those same skills to the team at </w:t>
      </w:r>
      <w:r w:rsidR="000E15FA" w:rsidRPr="00007C03">
        <w:rPr>
          <w:b/>
          <w:bCs/>
          <w:color w:val="FF0000"/>
          <w:sz w:val="22"/>
          <w:szCs w:val="22"/>
        </w:rPr>
        <w:t>[COMPANY NAME]</w:t>
      </w:r>
      <w:r>
        <w:rPr>
          <w:sz w:val="22"/>
          <w:szCs w:val="22"/>
        </w:rPr>
        <w:t xml:space="preserve">. </w:t>
      </w:r>
    </w:p>
    <w:p w14:paraId="30BB9698" w14:textId="77777777" w:rsidR="008E2E93" w:rsidRDefault="00D94F20" w:rsidP="00D94F20">
      <w:pPr>
        <w:rPr>
          <w:sz w:val="22"/>
          <w:szCs w:val="22"/>
        </w:rPr>
      </w:pPr>
      <w:r w:rsidRPr="00D94F20">
        <w:rPr>
          <w:sz w:val="22"/>
          <w:szCs w:val="22"/>
        </w:rPr>
        <w:t>Best,</w:t>
      </w:r>
      <w:r w:rsidR="009E0803">
        <w:rPr>
          <w:sz w:val="22"/>
          <w:szCs w:val="22"/>
        </w:rPr>
        <w:t xml:space="preserve"> </w:t>
      </w:r>
    </w:p>
    <w:p w14:paraId="1B879EAD" w14:textId="32598E79" w:rsidR="005A20B8" w:rsidRPr="009E0803" w:rsidRDefault="009E0803" w:rsidP="00D94F20">
      <w:pPr>
        <w:rPr>
          <w:sz w:val="22"/>
          <w:szCs w:val="22"/>
        </w:rPr>
      </w:pPr>
      <w:r>
        <w:rPr>
          <w:sz w:val="22"/>
          <w:szCs w:val="22"/>
        </w:rPr>
        <w:t>Jesse White</w:t>
      </w:r>
    </w:p>
    <w:sectPr w:rsidR="005A20B8" w:rsidRPr="009E0803" w:rsidSect="005F14D2">
      <w:headerReference w:type="default" r:id="rId13"/>
      <w:footerReference w:type="default" r:id="rId14"/>
      <w:pgSz w:w="12240" w:h="15840"/>
      <w:pgMar w:top="576" w:right="720" w:bottom="576" w:left="720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FA165" w14:textId="77777777" w:rsidR="00E168C5" w:rsidRDefault="00E168C5" w:rsidP="00B21D64">
      <w:pPr>
        <w:spacing w:after="0" w:line="240" w:lineRule="auto"/>
      </w:pPr>
      <w:r>
        <w:separator/>
      </w:r>
    </w:p>
  </w:endnote>
  <w:endnote w:type="continuationSeparator" w:id="0">
    <w:p w14:paraId="669F39AA" w14:textId="77777777" w:rsidR="00E168C5" w:rsidRDefault="00E168C5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4EF0" w14:textId="77777777" w:rsidR="00A96376" w:rsidRDefault="00A9637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E9FC33" wp14:editId="117CF61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2000" cy="365760"/>
              <wp:effectExtent l="0" t="0" r="0" b="0"/>
              <wp:wrapNone/>
              <wp:docPr id="128" name="Rectangle 8">
                <a:extLst xmlns:a="http://schemas.openxmlformats.org/drawingml/2006/main">
                  <a:ext uri="{FF2B5EF4-FFF2-40B4-BE49-F238E27FC236}">
                    <a16:creationId xmlns:a16="http://schemas.microsoft.com/office/drawing/2014/main" id="{F294C76A-149D-471C-83B1-CB21461C2CF0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36576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F13C48" id="Rectangle 8" o:spid="_x0000_s1026" alt="&quot;&quot;" style="position:absolute;margin-left:0;margin-top:0;width:615.1pt;height:28.8pt;z-index:251659264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" fillcolor="#cdedda [3207]" stroked="f" strokeweight="1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2F406" w14:textId="77777777" w:rsidR="00E168C5" w:rsidRDefault="00E168C5" w:rsidP="00B21D64">
      <w:pPr>
        <w:spacing w:after="0" w:line="240" w:lineRule="auto"/>
      </w:pPr>
      <w:r>
        <w:separator/>
      </w:r>
    </w:p>
  </w:footnote>
  <w:footnote w:type="continuationSeparator" w:id="0">
    <w:p w14:paraId="4A45B3B7" w14:textId="77777777" w:rsidR="00E168C5" w:rsidRDefault="00E168C5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F66A0" w14:textId="54464649" w:rsidR="0098667E" w:rsidRDefault="0089619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00947CFE" wp14:editId="1CE21C7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93991" cy="1114425"/>
              <wp:effectExtent l="0" t="0" r="0" b="9525"/>
              <wp:wrapNone/>
              <wp:docPr id="129" name="Group 1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3991" cy="1114425"/>
                        <a:chOff x="0" y="1"/>
                        <a:chExt cx="7793991" cy="1552564"/>
                      </a:xfrm>
                    </wpg:grpSpPr>
                    <wps:wsp>
                      <wps:cNvPr id="2" name="Rectangle 2">
                        <a:extLst>
                          <a:ext uri="{FF2B5EF4-FFF2-40B4-BE49-F238E27FC236}">
                            <a16:creationId xmlns:a16="http://schemas.microsoft.com/office/drawing/2014/main" id="{326EC125-E93E-40BE-B55C-6E23058151C4}"/>
                          </a:ext>
                        </a:extLst>
                      </wps:cNvPr>
                      <wps:cNvSpPr/>
                      <wps:spPr>
                        <a:xfrm>
                          <a:off x="1" y="1428536"/>
                          <a:ext cx="7793990" cy="12402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" name="Rectangle 4">
                        <a:extLst>
                          <a:ext uri="{FF2B5EF4-FFF2-40B4-BE49-F238E27FC236}">
                            <a16:creationId xmlns:a16="http://schemas.microsoft.com/office/drawing/2014/main" id="{7BC5FE86-2E8F-4B97-849C-CBEFA6E48077}"/>
                          </a:ext>
                        </a:extLst>
                      </wps:cNvPr>
                      <wps:cNvSpPr/>
                      <wps:spPr>
                        <a:xfrm>
                          <a:off x="0" y="1"/>
                          <a:ext cx="7790250" cy="14233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86C99E" id="Group 129" o:spid="_x0000_s1026" alt="&quot;&quot;" style="position:absolute;margin-left:0;margin-top:0;width:613.7pt;height:87.75pt;z-index:251655168;mso-position-horizontal:center;mso-position-horizontal-relative:page;mso-position-vertical:top;mso-position-vertical-relative:page;mso-height-relative:margin" coordorigin="" coordsize="77939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">
              <v:rect id="Rectangle 2" o:spid="_x0000_s1027" style="position:absolute;top:14285;width:77939;height:1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" fillcolor="#cdedda [3207]" stroked="f" strokeweight="1pt"/>
              <v:rect id="Rectangle 4" o:spid="_x0000_s1028" style="position:absolute;width:77902;height:14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d3251 [3204]" stroked="f" strokeweight="1pt"/>
              <w10:wrap anchorx="page" anchory="page"/>
            </v:group>
          </w:pict>
        </mc:Fallback>
      </mc:AlternateContent>
    </w:r>
  </w:p>
  <w:p w14:paraId="485621F2" w14:textId="54E79B86" w:rsidR="00B21D64" w:rsidRDefault="00B21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554A9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A46D3"/>
    <w:multiLevelType w:val="hybridMultilevel"/>
    <w:tmpl w:val="8AB6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CF2105"/>
    <w:multiLevelType w:val="multilevel"/>
    <w:tmpl w:val="9D984FD2"/>
    <w:numStyleLink w:val="BullettedList"/>
  </w:abstractNum>
  <w:abstractNum w:abstractNumId="5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2B12A30"/>
    <w:multiLevelType w:val="hybridMultilevel"/>
    <w:tmpl w:val="590ED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3"/>
  </w:num>
  <w:num w:numId="5">
    <w:abstractNumId w:val="5"/>
  </w:num>
  <w:num w:numId="6">
    <w:abstractNumId w:val="9"/>
  </w:num>
  <w:num w:numId="7">
    <w:abstractNumId w:val="0"/>
  </w:num>
  <w:num w:numId="8">
    <w:abstractNumId w:val="1"/>
  </w:num>
  <w:num w:numId="9">
    <w:abstractNumId w:val="4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60"/>
    <w:rsid w:val="000017EF"/>
    <w:rsid w:val="000071DE"/>
    <w:rsid w:val="000076DB"/>
    <w:rsid w:val="00007C03"/>
    <w:rsid w:val="00010EE3"/>
    <w:rsid w:val="00012E54"/>
    <w:rsid w:val="00014753"/>
    <w:rsid w:val="000161E1"/>
    <w:rsid w:val="00021303"/>
    <w:rsid w:val="0002210F"/>
    <w:rsid w:val="000230E8"/>
    <w:rsid w:val="00025C00"/>
    <w:rsid w:val="00034E1A"/>
    <w:rsid w:val="00036A51"/>
    <w:rsid w:val="00042533"/>
    <w:rsid w:val="00043726"/>
    <w:rsid w:val="000448AB"/>
    <w:rsid w:val="00047D1E"/>
    <w:rsid w:val="00053152"/>
    <w:rsid w:val="000544C8"/>
    <w:rsid w:val="00060735"/>
    <w:rsid w:val="00064D47"/>
    <w:rsid w:val="000870A7"/>
    <w:rsid w:val="000A3088"/>
    <w:rsid w:val="000B27C1"/>
    <w:rsid w:val="000B3391"/>
    <w:rsid w:val="000B5392"/>
    <w:rsid w:val="000C07CA"/>
    <w:rsid w:val="000C2999"/>
    <w:rsid w:val="000C43E8"/>
    <w:rsid w:val="000C7139"/>
    <w:rsid w:val="000D0A34"/>
    <w:rsid w:val="000E1088"/>
    <w:rsid w:val="000E15FA"/>
    <w:rsid w:val="000E6383"/>
    <w:rsid w:val="000F0CA0"/>
    <w:rsid w:val="000F3547"/>
    <w:rsid w:val="000F5BC5"/>
    <w:rsid w:val="00107C98"/>
    <w:rsid w:val="00107E81"/>
    <w:rsid w:val="00110DFA"/>
    <w:rsid w:val="00123438"/>
    <w:rsid w:val="00131CA7"/>
    <w:rsid w:val="00133CD9"/>
    <w:rsid w:val="00144072"/>
    <w:rsid w:val="00162FA4"/>
    <w:rsid w:val="00163007"/>
    <w:rsid w:val="00177EDE"/>
    <w:rsid w:val="00191A23"/>
    <w:rsid w:val="00195285"/>
    <w:rsid w:val="00197269"/>
    <w:rsid w:val="001B5949"/>
    <w:rsid w:val="001C1177"/>
    <w:rsid w:val="001E3F11"/>
    <w:rsid w:val="001F0158"/>
    <w:rsid w:val="001F7D5F"/>
    <w:rsid w:val="0020094B"/>
    <w:rsid w:val="00206A6C"/>
    <w:rsid w:val="0021475C"/>
    <w:rsid w:val="00221BBB"/>
    <w:rsid w:val="00224B5A"/>
    <w:rsid w:val="00231EBD"/>
    <w:rsid w:val="002361A7"/>
    <w:rsid w:val="002367C2"/>
    <w:rsid w:val="0023732C"/>
    <w:rsid w:val="002463B7"/>
    <w:rsid w:val="00246B21"/>
    <w:rsid w:val="002539D0"/>
    <w:rsid w:val="00255F94"/>
    <w:rsid w:val="00261DCA"/>
    <w:rsid w:val="002678FB"/>
    <w:rsid w:val="00276D5F"/>
    <w:rsid w:val="00284C5A"/>
    <w:rsid w:val="00294928"/>
    <w:rsid w:val="002A14DC"/>
    <w:rsid w:val="002A24EB"/>
    <w:rsid w:val="002A66DF"/>
    <w:rsid w:val="002A6FFA"/>
    <w:rsid w:val="002C4A4C"/>
    <w:rsid w:val="002C6045"/>
    <w:rsid w:val="002D4774"/>
    <w:rsid w:val="002F007E"/>
    <w:rsid w:val="002F38F8"/>
    <w:rsid w:val="002F4B47"/>
    <w:rsid w:val="002F5A1D"/>
    <w:rsid w:val="00303BA9"/>
    <w:rsid w:val="00305DC7"/>
    <w:rsid w:val="003273E7"/>
    <w:rsid w:val="003300AF"/>
    <w:rsid w:val="003317F8"/>
    <w:rsid w:val="00332038"/>
    <w:rsid w:val="003365C3"/>
    <w:rsid w:val="00341C24"/>
    <w:rsid w:val="003431A4"/>
    <w:rsid w:val="003509C8"/>
    <w:rsid w:val="00351848"/>
    <w:rsid w:val="00351E91"/>
    <w:rsid w:val="003542C3"/>
    <w:rsid w:val="00356166"/>
    <w:rsid w:val="00367709"/>
    <w:rsid w:val="00371C9D"/>
    <w:rsid w:val="00375D8A"/>
    <w:rsid w:val="00376DE3"/>
    <w:rsid w:val="003801F5"/>
    <w:rsid w:val="003830F9"/>
    <w:rsid w:val="00383BBE"/>
    <w:rsid w:val="003A670B"/>
    <w:rsid w:val="003B068F"/>
    <w:rsid w:val="003B083D"/>
    <w:rsid w:val="003B28AB"/>
    <w:rsid w:val="003C0BB5"/>
    <w:rsid w:val="003D261A"/>
    <w:rsid w:val="003D3764"/>
    <w:rsid w:val="003D387F"/>
    <w:rsid w:val="003D5619"/>
    <w:rsid w:val="003D5DE8"/>
    <w:rsid w:val="003E0550"/>
    <w:rsid w:val="00403FBB"/>
    <w:rsid w:val="004067B9"/>
    <w:rsid w:val="00407510"/>
    <w:rsid w:val="004103C0"/>
    <w:rsid w:val="00413286"/>
    <w:rsid w:val="00414D75"/>
    <w:rsid w:val="00432B56"/>
    <w:rsid w:val="00452292"/>
    <w:rsid w:val="00456AB0"/>
    <w:rsid w:val="004625CF"/>
    <w:rsid w:val="00466DB4"/>
    <w:rsid w:val="004739E3"/>
    <w:rsid w:val="004865C2"/>
    <w:rsid w:val="00487FC6"/>
    <w:rsid w:val="0049742C"/>
    <w:rsid w:val="004A2D9B"/>
    <w:rsid w:val="004A6344"/>
    <w:rsid w:val="004B0F96"/>
    <w:rsid w:val="004B3942"/>
    <w:rsid w:val="004B4147"/>
    <w:rsid w:val="004B4E86"/>
    <w:rsid w:val="004B7660"/>
    <w:rsid w:val="004C3543"/>
    <w:rsid w:val="004C4313"/>
    <w:rsid w:val="004F027B"/>
    <w:rsid w:val="004F2041"/>
    <w:rsid w:val="004F6D54"/>
    <w:rsid w:val="00504F7D"/>
    <w:rsid w:val="00515266"/>
    <w:rsid w:val="0052794E"/>
    <w:rsid w:val="00531E87"/>
    <w:rsid w:val="0053458E"/>
    <w:rsid w:val="00552818"/>
    <w:rsid w:val="00552F9B"/>
    <w:rsid w:val="005636A7"/>
    <w:rsid w:val="0056516F"/>
    <w:rsid w:val="00571F63"/>
    <w:rsid w:val="005748A6"/>
    <w:rsid w:val="005811C3"/>
    <w:rsid w:val="00590948"/>
    <w:rsid w:val="00591495"/>
    <w:rsid w:val="00591B56"/>
    <w:rsid w:val="00593B33"/>
    <w:rsid w:val="00595CE1"/>
    <w:rsid w:val="005A20B8"/>
    <w:rsid w:val="005A37B8"/>
    <w:rsid w:val="005A6825"/>
    <w:rsid w:val="005B52A2"/>
    <w:rsid w:val="005B7DB3"/>
    <w:rsid w:val="005C48E8"/>
    <w:rsid w:val="005E438A"/>
    <w:rsid w:val="005F14D2"/>
    <w:rsid w:val="005F1DCE"/>
    <w:rsid w:val="005F401D"/>
    <w:rsid w:val="0061400D"/>
    <w:rsid w:val="0061449E"/>
    <w:rsid w:val="006149F8"/>
    <w:rsid w:val="00615CF2"/>
    <w:rsid w:val="0061620D"/>
    <w:rsid w:val="00621B5C"/>
    <w:rsid w:val="006263DF"/>
    <w:rsid w:val="006373C7"/>
    <w:rsid w:val="006504A2"/>
    <w:rsid w:val="0066251F"/>
    <w:rsid w:val="00662BC4"/>
    <w:rsid w:val="006642B7"/>
    <w:rsid w:val="006733DD"/>
    <w:rsid w:val="00676174"/>
    <w:rsid w:val="00687749"/>
    <w:rsid w:val="0069017E"/>
    <w:rsid w:val="00691840"/>
    <w:rsid w:val="00691CE1"/>
    <w:rsid w:val="00695E9E"/>
    <w:rsid w:val="00697D31"/>
    <w:rsid w:val="006C05E2"/>
    <w:rsid w:val="006C2DFF"/>
    <w:rsid w:val="006C7AFE"/>
    <w:rsid w:val="006D2E37"/>
    <w:rsid w:val="006D60B7"/>
    <w:rsid w:val="006D69D0"/>
    <w:rsid w:val="00706C68"/>
    <w:rsid w:val="007148E6"/>
    <w:rsid w:val="00725B6B"/>
    <w:rsid w:val="007276F2"/>
    <w:rsid w:val="007351BA"/>
    <w:rsid w:val="0074230C"/>
    <w:rsid w:val="007500F2"/>
    <w:rsid w:val="0075059D"/>
    <w:rsid w:val="007571B5"/>
    <w:rsid w:val="007602E8"/>
    <w:rsid w:val="00762D94"/>
    <w:rsid w:val="00764344"/>
    <w:rsid w:val="0076564F"/>
    <w:rsid w:val="007701C1"/>
    <w:rsid w:val="00770519"/>
    <w:rsid w:val="00773565"/>
    <w:rsid w:val="007736CC"/>
    <w:rsid w:val="007762B1"/>
    <w:rsid w:val="007772B1"/>
    <w:rsid w:val="007803AA"/>
    <w:rsid w:val="007847EA"/>
    <w:rsid w:val="00793B3B"/>
    <w:rsid w:val="007A0E9C"/>
    <w:rsid w:val="007A10FB"/>
    <w:rsid w:val="007A2F24"/>
    <w:rsid w:val="007A3950"/>
    <w:rsid w:val="007A4772"/>
    <w:rsid w:val="007A5F04"/>
    <w:rsid w:val="007B251D"/>
    <w:rsid w:val="007B5656"/>
    <w:rsid w:val="007D654E"/>
    <w:rsid w:val="007D763D"/>
    <w:rsid w:val="007E61D2"/>
    <w:rsid w:val="007E7059"/>
    <w:rsid w:val="007F0FDC"/>
    <w:rsid w:val="007F22B5"/>
    <w:rsid w:val="007F26BA"/>
    <w:rsid w:val="007F64B7"/>
    <w:rsid w:val="007F6C26"/>
    <w:rsid w:val="008047EE"/>
    <w:rsid w:val="00805BE2"/>
    <w:rsid w:val="00811C92"/>
    <w:rsid w:val="008130AE"/>
    <w:rsid w:val="008135FD"/>
    <w:rsid w:val="00827FB1"/>
    <w:rsid w:val="0083113A"/>
    <w:rsid w:val="00837A9D"/>
    <w:rsid w:val="00841580"/>
    <w:rsid w:val="008424CE"/>
    <w:rsid w:val="00844A9F"/>
    <w:rsid w:val="00852441"/>
    <w:rsid w:val="00890F1A"/>
    <w:rsid w:val="00891EA5"/>
    <w:rsid w:val="00896195"/>
    <w:rsid w:val="008B455B"/>
    <w:rsid w:val="008B63F0"/>
    <w:rsid w:val="008C13EA"/>
    <w:rsid w:val="008C1F4C"/>
    <w:rsid w:val="008C3807"/>
    <w:rsid w:val="008C7A42"/>
    <w:rsid w:val="008D1217"/>
    <w:rsid w:val="008E2197"/>
    <w:rsid w:val="008E2E93"/>
    <w:rsid w:val="008E40AB"/>
    <w:rsid w:val="008E595D"/>
    <w:rsid w:val="008F78DF"/>
    <w:rsid w:val="00910CA2"/>
    <w:rsid w:val="0091322F"/>
    <w:rsid w:val="009244DA"/>
    <w:rsid w:val="00931CC0"/>
    <w:rsid w:val="009323FE"/>
    <w:rsid w:val="0093562F"/>
    <w:rsid w:val="009434C0"/>
    <w:rsid w:val="00951C09"/>
    <w:rsid w:val="00956797"/>
    <w:rsid w:val="009672EA"/>
    <w:rsid w:val="00970633"/>
    <w:rsid w:val="009744FB"/>
    <w:rsid w:val="0098667E"/>
    <w:rsid w:val="00997E86"/>
    <w:rsid w:val="009A371F"/>
    <w:rsid w:val="009B12EE"/>
    <w:rsid w:val="009B1FBF"/>
    <w:rsid w:val="009B7D45"/>
    <w:rsid w:val="009C1EF4"/>
    <w:rsid w:val="009C2B3F"/>
    <w:rsid w:val="009C59F9"/>
    <w:rsid w:val="009D6380"/>
    <w:rsid w:val="009D6E08"/>
    <w:rsid w:val="009E0803"/>
    <w:rsid w:val="009E2CC4"/>
    <w:rsid w:val="009E5340"/>
    <w:rsid w:val="009F199C"/>
    <w:rsid w:val="009F6D1E"/>
    <w:rsid w:val="00A02CE3"/>
    <w:rsid w:val="00A139FF"/>
    <w:rsid w:val="00A205FD"/>
    <w:rsid w:val="00A21AF8"/>
    <w:rsid w:val="00A256C5"/>
    <w:rsid w:val="00A27EA7"/>
    <w:rsid w:val="00A30898"/>
    <w:rsid w:val="00A3480F"/>
    <w:rsid w:val="00A34946"/>
    <w:rsid w:val="00A359E1"/>
    <w:rsid w:val="00A41682"/>
    <w:rsid w:val="00A45721"/>
    <w:rsid w:val="00A50D2E"/>
    <w:rsid w:val="00A63E06"/>
    <w:rsid w:val="00A6425D"/>
    <w:rsid w:val="00A96376"/>
    <w:rsid w:val="00AA083B"/>
    <w:rsid w:val="00AA31E7"/>
    <w:rsid w:val="00AA47A5"/>
    <w:rsid w:val="00AA7DA2"/>
    <w:rsid w:val="00AC2045"/>
    <w:rsid w:val="00AC3743"/>
    <w:rsid w:val="00AC6D3D"/>
    <w:rsid w:val="00AD46CF"/>
    <w:rsid w:val="00AD4C33"/>
    <w:rsid w:val="00AD5474"/>
    <w:rsid w:val="00AE2B95"/>
    <w:rsid w:val="00AE2CA0"/>
    <w:rsid w:val="00AE40F5"/>
    <w:rsid w:val="00AE5FED"/>
    <w:rsid w:val="00AE7104"/>
    <w:rsid w:val="00AF0591"/>
    <w:rsid w:val="00AF1D93"/>
    <w:rsid w:val="00B03ED5"/>
    <w:rsid w:val="00B21D64"/>
    <w:rsid w:val="00B24212"/>
    <w:rsid w:val="00B356A9"/>
    <w:rsid w:val="00B4544C"/>
    <w:rsid w:val="00B506B2"/>
    <w:rsid w:val="00B51FB7"/>
    <w:rsid w:val="00B73E22"/>
    <w:rsid w:val="00B824FD"/>
    <w:rsid w:val="00B827E6"/>
    <w:rsid w:val="00B83BEC"/>
    <w:rsid w:val="00B879A1"/>
    <w:rsid w:val="00B913A5"/>
    <w:rsid w:val="00B929CF"/>
    <w:rsid w:val="00B962DE"/>
    <w:rsid w:val="00BA4441"/>
    <w:rsid w:val="00BB05C0"/>
    <w:rsid w:val="00BB31B0"/>
    <w:rsid w:val="00BB5E77"/>
    <w:rsid w:val="00BB73EC"/>
    <w:rsid w:val="00BB76D4"/>
    <w:rsid w:val="00BB7CE4"/>
    <w:rsid w:val="00BC33C3"/>
    <w:rsid w:val="00BC415C"/>
    <w:rsid w:val="00BC6E79"/>
    <w:rsid w:val="00BD119C"/>
    <w:rsid w:val="00BD1715"/>
    <w:rsid w:val="00BD1D74"/>
    <w:rsid w:val="00BE1551"/>
    <w:rsid w:val="00BE2D27"/>
    <w:rsid w:val="00BE3DCA"/>
    <w:rsid w:val="00BE77F0"/>
    <w:rsid w:val="00BF0DAF"/>
    <w:rsid w:val="00C05345"/>
    <w:rsid w:val="00C129D3"/>
    <w:rsid w:val="00C25300"/>
    <w:rsid w:val="00C33011"/>
    <w:rsid w:val="00C344AA"/>
    <w:rsid w:val="00C37B1A"/>
    <w:rsid w:val="00C737D9"/>
    <w:rsid w:val="00C75A48"/>
    <w:rsid w:val="00C774C6"/>
    <w:rsid w:val="00C777FF"/>
    <w:rsid w:val="00C910C2"/>
    <w:rsid w:val="00C97D22"/>
    <w:rsid w:val="00CB7AD5"/>
    <w:rsid w:val="00CC1381"/>
    <w:rsid w:val="00CC1E6B"/>
    <w:rsid w:val="00CC3BA9"/>
    <w:rsid w:val="00CC4365"/>
    <w:rsid w:val="00CD2FD2"/>
    <w:rsid w:val="00CD5F9D"/>
    <w:rsid w:val="00CE64A6"/>
    <w:rsid w:val="00CF5F68"/>
    <w:rsid w:val="00CF6D57"/>
    <w:rsid w:val="00CF6F45"/>
    <w:rsid w:val="00CF7F9B"/>
    <w:rsid w:val="00D0239E"/>
    <w:rsid w:val="00D0247D"/>
    <w:rsid w:val="00D02953"/>
    <w:rsid w:val="00D05733"/>
    <w:rsid w:val="00D10E6A"/>
    <w:rsid w:val="00D12DFD"/>
    <w:rsid w:val="00D13581"/>
    <w:rsid w:val="00D251B6"/>
    <w:rsid w:val="00D2525A"/>
    <w:rsid w:val="00D25E55"/>
    <w:rsid w:val="00D26467"/>
    <w:rsid w:val="00D4382C"/>
    <w:rsid w:val="00D4504D"/>
    <w:rsid w:val="00D47564"/>
    <w:rsid w:val="00D56304"/>
    <w:rsid w:val="00D62B7E"/>
    <w:rsid w:val="00D633EF"/>
    <w:rsid w:val="00D63B82"/>
    <w:rsid w:val="00D71065"/>
    <w:rsid w:val="00D83ED0"/>
    <w:rsid w:val="00D86CF1"/>
    <w:rsid w:val="00D94F20"/>
    <w:rsid w:val="00DA0129"/>
    <w:rsid w:val="00DA30CE"/>
    <w:rsid w:val="00DB0193"/>
    <w:rsid w:val="00DB2FE0"/>
    <w:rsid w:val="00DC000F"/>
    <w:rsid w:val="00DC5581"/>
    <w:rsid w:val="00DE047B"/>
    <w:rsid w:val="00DF346A"/>
    <w:rsid w:val="00DF6B8D"/>
    <w:rsid w:val="00E14CAA"/>
    <w:rsid w:val="00E168C5"/>
    <w:rsid w:val="00E3245C"/>
    <w:rsid w:val="00E5330B"/>
    <w:rsid w:val="00E63140"/>
    <w:rsid w:val="00E7164B"/>
    <w:rsid w:val="00E7294C"/>
    <w:rsid w:val="00E77F5C"/>
    <w:rsid w:val="00E8193A"/>
    <w:rsid w:val="00E823C5"/>
    <w:rsid w:val="00E8487E"/>
    <w:rsid w:val="00E919C1"/>
    <w:rsid w:val="00E969CD"/>
    <w:rsid w:val="00EA0350"/>
    <w:rsid w:val="00EB3282"/>
    <w:rsid w:val="00EB4C33"/>
    <w:rsid w:val="00ED1EF5"/>
    <w:rsid w:val="00ED40FE"/>
    <w:rsid w:val="00ED63AA"/>
    <w:rsid w:val="00EE00DC"/>
    <w:rsid w:val="00EE0B8D"/>
    <w:rsid w:val="00EE3413"/>
    <w:rsid w:val="00EE6334"/>
    <w:rsid w:val="00EF5D3B"/>
    <w:rsid w:val="00EF5EE9"/>
    <w:rsid w:val="00F10239"/>
    <w:rsid w:val="00F11057"/>
    <w:rsid w:val="00F11C04"/>
    <w:rsid w:val="00F2135D"/>
    <w:rsid w:val="00F221A5"/>
    <w:rsid w:val="00F6336F"/>
    <w:rsid w:val="00F737D3"/>
    <w:rsid w:val="00F74A3D"/>
    <w:rsid w:val="00F82FE5"/>
    <w:rsid w:val="00F9774C"/>
    <w:rsid w:val="00F97CE0"/>
    <w:rsid w:val="00FA324B"/>
    <w:rsid w:val="00FA7349"/>
    <w:rsid w:val="00FA77D8"/>
    <w:rsid w:val="00FB04DA"/>
    <w:rsid w:val="00FE15BB"/>
    <w:rsid w:val="00FE658B"/>
    <w:rsid w:val="00FE6D3E"/>
    <w:rsid w:val="00FF0CCA"/>
    <w:rsid w:val="00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E63AC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D94"/>
  </w:style>
  <w:style w:type="paragraph" w:styleId="Heading1">
    <w:name w:val="heading 1"/>
    <w:basedOn w:val="Normal"/>
    <w:next w:val="Normal"/>
    <w:link w:val="Heading1Ch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1D3251" w:themeColor="accent1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1E1"/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61E1"/>
  </w:style>
  <w:style w:type="paragraph" w:styleId="ListParagraph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customStyle="1" w:styleId="Logo">
    <w:name w:val="Logo"/>
    <w:basedOn w:val="Normal"/>
    <w:link w:val="LogoChar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itle">
    <w:name w:val="Title"/>
    <w:basedOn w:val="Normal"/>
    <w:next w:val="Normal"/>
    <w:link w:val="TitleCh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LogoChar">
    <w:name w:val="Logo Char"/>
    <w:basedOn w:val="DefaultParagraphFont"/>
    <w:link w:val="Logo"/>
    <w:uiPriority w:val="12"/>
    <w:rsid w:val="000161E1"/>
    <w:rPr>
      <w:b/>
      <w:caps/>
      <w:color w:val="FFFFFF" w:themeColor="background1"/>
      <w:sz w:val="108"/>
    </w:rPr>
  </w:style>
  <w:style w:type="character" w:customStyle="1" w:styleId="TitleChar">
    <w:name w:val="Title Char"/>
    <w:basedOn w:val="DefaultParagraphFont"/>
    <w:link w:val="Title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CDEDDA" w:themeColor="accent4"/>
      <w:sz w:val="4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Jobtitle">
    <w:name w:val="Job title"/>
    <w:basedOn w:val="Normal"/>
    <w:link w:val="JobtitleChar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JobtitleChar">
    <w:name w:val="Job title Char"/>
    <w:basedOn w:val="DefaultParagraphFont"/>
    <w:link w:val="Jobtitle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tion">
    <w:name w:val="Introduction"/>
    <w:basedOn w:val="Normal"/>
    <w:link w:val="IntroductionChar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">
    <w:name w:val="Contact"/>
    <w:basedOn w:val="Normal"/>
    <w:link w:val="ContactChar"/>
    <w:uiPriority w:val="14"/>
    <w:qFormat/>
    <w:rsid w:val="00BF0DAF"/>
    <w:pPr>
      <w:spacing w:before="40" w:after="40" w:line="240" w:lineRule="auto"/>
    </w:pPr>
    <w:rPr>
      <w:rFonts w:asciiTheme="majorHAnsi" w:hAnsiTheme="majorHAnsi"/>
      <w:sz w:val="22"/>
    </w:rPr>
  </w:style>
  <w:style w:type="character" w:customStyle="1" w:styleId="IntroductionChar">
    <w:name w:val="Introduction Char"/>
    <w:basedOn w:val="DefaultParagraphFont"/>
    <w:link w:val="Introduction"/>
    <w:uiPriority w:val="15"/>
    <w:rsid w:val="000161E1"/>
    <w:rPr>
      <w:i/>
      <w:color w:val="1D3251" w:themeColor="accent5" w:themeShade="40"/>
      <w:sz w:val="28"/>
    </w:rPr>
  </w:style>
  <w:style w:type="paragraph" w:customStyle="1" w:styleId="Skill">
    <w:name w:val="Skill"/>
    <w:basedOn w:val="Normal"/>
    <w:link w:val="SkillChar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ontactChar">
    <w:name w:val="Contact Char"/>
    <w:basedOn w:val="DefaultParagraphFont"/>
    <w:link w:val="Contact"/>
    <w:uiPriority w:val="14"/>
    <w:rsid w:val="000161E1"/>
    <w:rPr>
      <w:rFonts w:asciiTheme="majorHAnsi" w:hAnsiTheme="majorHAnsi"/>
      <w:sz w:val="22"/>
    </w:rPr>
  </w:style>
  <w:style w:type="paragraph" w:customStyle="1" w:styleId="Skillscore">
    <w:name w:val="Skill score"/>
    <w:basedOn w:val="Normal"/>
    <w:link w:val="SkillscoreChar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SkillChar">
    <w:name w:val="Skill Char"/>
    <w:basedOn w:val="DefaultParagraphFont"/>
    <w:link w:val="Skill"/>
    <w:uiPriority w:val="17"/>
    <w:rsid w:val="000161E1"/>
    <w:rPr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E2197"/>
    <w:rPr>
      <w:rFonts w:eastAsiaTheme="majorEastAsia" w:cstheme="majorBidi"/>
      <w:color w:val="1D3251" w:themeColor="accent1"/>
      <w:sz w:val="22"/>
      <w:szCs w:val="26"/>
    </w:rPr>
  </w:style>
  <w:style w:type="character" w:customStyle="1" w:styleId="SkillscoreChar">
    <w:name w:val="Skill score Char"/>
    <w:basedOn w:val="DefaultParagraphFont"/>
    <w:link w:val="Skillscore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52F9B"/>
    <w:rPr>
      <w:rFonts w:eastAsiaTheme="majorEastAsia" w:cstheme="majorBidi"/>
      <w:color w:val="1D3251" w:themeColor="accent1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F9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Bullet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BullettedList">
    <w:name w:val="BullettedList"/>
    <w:uiPriority w:val="99"/>
    <w:rsid w:val="00A6425D"/>
    <w:pPr>
      <w:numPr>
        <w:numId w:val="8"/>
      </w:numPr>
    </w:pPr>
  </w:style>
  <w:style w:type="paragraph" w:customStyle="1" w:styleId="JobDescription">
    <w:name w:val="Job Description"/>
    <w:basedOn w:val="Normal"/>
    <w:link w:val="JobDescriptionChar"/>
    <w:uiPriority w:val="18"/>
    <w:qFormat/>
    <w:rsid w:val="00A6425D"/>
    <w:pPr>
      <w:spacing w:after="0"/>
    </w:pPr>
  </w:style>
  <w:style w:type="character" w:customStyle="1" w:styleId="JobDescriptionChar">
    <w:name w:val="Job Description Char"/>
    <w:basedOn w:val="DefaultParagraphFont"/>
    <w:link w:val="JobDescription"/>
    <w:uiPriority w:val="18"/>
    <w:rsid w:val="000161E1"/>
  </w:style>
  <w:style w:type="character" w:styleId="Hyperlink">
    <w:name w:val="Hyperlink"/>
    <w:basedOn w:val="DefaultParagraphFont"/>
    <w:uiPriority w:val="99"/>
    <w:unhideWhenUsed/>
    <w:rsid w:val="00B4544C"/>
    <w:rPr>
      <w:color w:val="FE006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4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4A6"/>
    <w:rPr>
      <w:color w:val="FE006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JesseDWhit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jesse-d-white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sse\AppData\Roaming\Microsoft\Templates\Modern%20initials%20resume.dotx" TargetMode="External"/></Relationship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BC11870-FD54-429E-946E-2931280DD0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9CB4F8-792D-4AD0-B590-AADEB9CEAFA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resume</Template>
  <TotalTime>0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2021-08-17T18:44:00Z</dcterms:created>
  <dcterms:modified xsi:type="dcterms:W3CDTF">2021-09-09T16:22:00Z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